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5737" w14:textId="77777777" w:rsidR="00C6064A" w:rsidRDefault="00C6064A" w:rsidP="003C1AD1">
      <w:pPr>
        <w:pStyle w:val="Title"/>
      </w:pPr>
    </w:p>
    <w:p w14:paraId="767ACA58" w14:textId="77777777" w:rsidR="00C6064A" w:rsidRDefault="00C6064A" w:rsidP="003C1AD1">
      <w:pPr>
        <w:pStyle w:val="Title"/>
      </w:pPr>
    </w:p>
    <w:p w14:paraId="5FB18B5A" w14:textId="77777777" w:rsidR="00C6064A" w:rsidRDefault="00C6064A" w:rsidP="003C1AD1">
      <w:pPr>
        <w:pStyle w:val="Title"/>
      </w:pPr>
    </w:p>
    <w:p w14:paraId="393BDF6D" w14:textId="79992F7A" w:rsidR="001811B7" w:rsidRDefault="003C1AD1" w:rsidP="003C1AD1">
      <w:pPr>
        <w:pStyle w:val="Title"/>
      </w:pPr>
      <w:r>
        <w:t xml:space="preserve">How to </w:t>
      </w:r>
      <w:sdt>
        <w:sdtPr>
          <w:id w:val="-599871446"/>
          <w:placeholder>
            <w:docPart w:val="6638776191764F5393C02C06422BCDCF"/>
          </w:placeholder>
        </w:sdtPr>
        <w:sdtContent>
          <w:r w:rsidR="00742F1E">
            <w:t>Fix Printers in Longmont</w:t>
          </w:r>
        </w:sdtContent>
      </w:sdt>
    </w:p>
    <w:p w14:paraId="48F7295F" w14:textId="77777777" w:rsidR="003C1AD1" w:rsidRDefault="003C1AD1" w:rsidP="003C1AD1">
      <w:pPr>
        <w:pStyle w:val="Subtitle"/>
      </w:pPr>
      <w:r>
        <w:t>By John Oliver</w:t>
      </w:r>
    </w:p>
    <w:p w14:paraId="4CFAF402" w14:textId="77777777" w:rsidR="00C41874" w:rsidRDefault="00C41874"/>
    <w:p w14:paraId="526FCA0A" w14:textId="77777777" w:rsidR="003C1AD1" w:rsidRDefault="003C1AD1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0282514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A6CF41" w14:textId="77777777" w:rsidR="006E6B2E" w:rsidRDefault="006E6B2E">
          <w:pPr>
            <w:pStyle w:val="TOCHeading"/>
          </w:pPr>
          <w:r>
            <w:t>Contents</w:t>
          </w:r>
        </w:p>
        <w:p w14:paraId="7FFE84A6" w14:textId="287052C8" w:rsidR="003E241D" w:rsidRDefault="00156B28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284460" w:history="1">
            <w:r w:rsidR="003E241D" w:rsidRPr="002155F0">
              <w:rPr>
                <w:rStyle w:val="Hyperlink"/>
                <w:noProof/>
              </w:rPr>
              <w:t>Pre-requisites</w:t>
            </w:r>
            <w:r w:rsidR="003E241D">
              <w:rPr>
                <w:noProof/>
                <w:webHidden/>
              </w:rPr>
              <w:tab/>
            </w:r>
            <w:r w:rsidR="003E241D">
              <w:rPr>
                <w:noProof/>
                <w:webHidden/>
              </w:rPr>
              <w:fldChar w:fldCharType="begin"/>
            </w:r>
            <w:r w:rsidR="003E241D">
              <w:rPr>
                <w:noProof/>
                <w:webHidden/>
              </w:rPr>
              <w:instrText xml:space="preserve"> PAGEREF _Toc205284460 \h </w:instrText>
            </w:r>
            <w:r w:rsidR="003E241D">
              <w:rPr>
                <w:noProof/>
                <w:webHidden/>
              </w:rPr>
            </w:r>
            <w:r w:rsidR="003E241D">
              <w:rPr>
                <w:noProof/>
                <w:webHidden/>
              </w:rPr>
              <w:fldChar w:fldCharType="separate"/>
            </w:r>
            <w:r w:rsidR="003E241D">
              <w:rPr>
                <w:noProof/>
                <w:webHidden/>
              </w:rPr>
              <w:t>3</w:t>
            </w:r>
            <w:r w:rsidR="003E241D">
              <w:rPr>
                <w:noProof/>
                <w:webHidden/>
              </w:rPr>
              <w:fldChar w:fldCharType="end"/>
            </w:r>
          </w:hyperlink>
        </w:p>
        <w:p w14:paraId="6233D94D" w14:textId="2EB17007" w:rsidR="003E241D" w:rsidRDefault="003E241D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5284461" w:history="1">
            <w:r w:rsidRPr="002155F0">
              <w:rPr>
                <w:rStyle w:val="Hyperlink"/>
                <w:noProof/>
              </w:rPr>
              <w:t>Stopping the Spooler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_Toc205284461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448B1" w14:textId="354AA1EF" w:rsidR="003E241D" w:rsidRDefault="003E241D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5284462" w:history="1">
            <w:r w:rsidRPr="002155F0">
              <w:rPr>
                <w:rStyle w:val="Hyperlink"/>
                <w:noProof/>
              </w:rPr>
              <w:t>Deleting the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_Toc205284462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5B9D1" w14:textId="433DC52C" w:rsidR="003E241D" w:rsidRDefault="003E241D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5284463" w:history="1">
            <w:r w:rsidRPr="002155F0">
              <w:rPr>
                <w:rStyle w:val="Hyperlink"/>
                <w:noProof/>
              </w:rPr>
              <w:t>Restarting the Spooler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_Toc205284463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9C07E" w14:textId="3FB66928" w:rsidR="006E6B2E" w:rsidRDefault="00156B28">
          <w:r>
            <w:rPr>
              <w:b/>
              <w:bCs/>
              <w:noProof/>
            </w:rPr>
            <w:fldChar w:fldCharType="end"/>
          </w:r>
        </w:p>
      </w:sdtContent>
    </w:sdt>
    <w:p w14:paraId="730A4703" w14:textId="5DA8CA40" w:rsidR="006E6B2E" w:rsidRDefault="006E6B2E" w:rsidP="00742F1E">
      <w:pPr>
        <w:pStyle w:val="Heading1"/>
      </w:pPr>
      <w:r>
        <w:br w:type="page"/>
      </w:r>
      <w:bookmarkStart w:id="0" w:name="_Toc205284460"/>
      <w:r w:rsidR="00742F1E">
        <w:lastRenderedPageBreak/>
        <w:t>Pre-requisites</w:t>
      </w:r>
      <w:bookmarkEnd w:id="0"/>
    </w:p>
    <w:p w14:paraId="26914968" w14:textId="289DD9E9" w:rsidR="00742F1E" w:rsidRDefault="00742F1E" w:rsidP="00742F1E">
      <w:pPr>
        <w:pStyle w:val="Bullet"/>
      </w:pPr>
      <w:r>
        <w:t>Administrative access to Grant.</w:t>
      </w:r>
    </w:p>
    <w:p w14:paraId="6368E1BD" w14:textId="787A356E" w:rsidR="00742F1E" w:rsidRDefault="00742F1E">
      <w:pPr>
        <w:spacing w:after="160" w:line="259" w:lineRule="auto"/>
      </w:pPr>
      <w:r>
        <w:br w:type="page"/>
      </w:r>
    </w:p>
    <w:p w14:paraId="0360A591" w14:textId="5C026A9D" w:rsidR="00742F1E" w:rsidRDefault="00742F1E" w:rsidP="00742F1E">
      <w:pPr>
        <w:pStyle w:val="Heading1"/>
      </w:pPr>
      <w:bookmarkStart w:id="1" w:name="_Toc205284461"/>
      <w:r>
        <w:lastRenderedPageBreak/>
        <w:t>Stopping</w:t>
      </w:r>
      <w:r w:rsidR="003E241D">
        <w:t xml:space="preserve"> the</w:t>
      </w:r>
      <w:r>
        <w:t xml:space="preserve"> Spooler</w:t>
      </w:r>
      <w:bookmarkEnd w:id="1"/>
    </w:p>
    <w:p w14:paraId="060F212D" w14:textId="4A8E2270" w:rsidR="00742F1E" w:rsidRDefault="00742F1E" w:rsidP="00742F1E">
      <w:pPr>
        <w:pStyle w:val="Bullet"/>
      </w:pPr>
      <w:r>
        <w:t>Login to the Grant server as the administrator.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FD6EC4" w14:paraId="735839D7" w14:textId="77777777" w:rsidTr="00FA6E07">
        <w:tc>
          <w:tcPr>
            <w:tcW w:w="5395" w:type="dxa"/>
          </w:tcPr>
          <w:p w14:paraId="1772669B" w14:textId="77777777" w:rsidR="00FD6EC4" w:rsidRDefault="00FD6EC4" w:rsidP="00FA6E07">
            <w:pPr>
              <w:pStyle w:val="Picture"/>
            </w:pPr>
            <w:r>
              <w:rPr>
                <w:noProof/>
              </w:rPr>
              <w:drawing>
                <wp:inline distT="0" distB="0" distL="0" distR="0" wp14:anchorId="1AAFED4F" wp14:editId="7B3C1D55">
                  <wp:extent cx="3200396" cy="1733547"/>
                  <wp:effectExtent l="0" t="0" r="635" b="635"/>
                  <wp:docPr id="947910322" name="Picture 1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910322" name="Picture 1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6" cy="173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6F425" w14:textId="2EDABA0E" w:rsidR="00FD6EC4" w:rsidRPr="00FD6EC4" w:rsidRDefault="00FD6EC4" w:rsidP="00FA6E07">
            <w:pPr>
              <w:pStyle w:val="Caption"/>
            </w:pPr>
            <w:r>
              <w:t xml:space="preserve">Figure </w:t>
            </w:r>
            <w:fldSimple w:instr=" SEQ Figure \* ARABIC ">
              <w:r w:rsidR="003E241D">
                <w:rPr>
                  <w:noProof/>
                </w:rPr>
                <w:t>1</w:t>
              </w:r>
            </w:fldSimple>
            <w:r>
              <w:rPr>
                <w:noProof/>
              </w:rPr>
              <w:t xml:space="preserve">: Open a connection to the </w:t>
            </w:r>
            <w:r>
              <w:rPr>
                <w:b/>
                <w:bCs w:val="0"/>
                <w:noProof/>
              </w:rPr>
              <w:t>Grant</w:t>
            </w:r>
            <w:r>
              <w:rPr>
                <w:noProof/>
              </w:rPr>
              <w:t>…</w:t>
            </w:r>
          </w:p>
        </w:tc>
        <w:tc>
          <w:tcPr>
            <w:tcW w:w="5395" w:type="dxa"/>
          </w:tcPr>
          <w:p w14:paraId="4360ECE2" w14:textId="77777777" w:rsidR="00FD6EC4" w:rsidRPr="00FD6EC4" w:rsidRDefault="00FD6EC4" w:rsidP="00FA6E07">
            <w:pPr>
              <w:pStyle w:val="Picture"/>
            </w:pPr>
            <w:r w:rsidRPr="00FD6EC4">
              <w:rPr>
                <w:noProof/>
              </w:rPr>
              <w:drawing>
                <wp:inline distT="0" distB="0" distL="0" distR="0" wp14:anchorId="451D12C6" wp14:editId="2FD0E05D">
                  <wp:extent cx="3200396" cy="1733547"/>
                  <wp:effectExtent l="0" t="0" r="635" b="635"/>
                  <wp:docPr id="993387328" name="Picture 1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387328" name="Picture 1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6" cy="173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C71D7" w14:textId="5B92947C" w:rsidR="00FD6EC4" w:rsidRDefault="00FD6EC4" w:rsidP="00FA6E07">
            <w:pPr>
              <w:pStyle w:val="Caption"/>
            </w:pPr>
            <w:r>
              <w:t xml:space="preserve">Figure </w:t>
            </w:r>
            <w:fldSimple w:instr=" SEQ Figure \* ARABIC ">
              <w:r w:rsidR="003E241D">
                <w:rPr>
                  <w:noProof/>
                </w:rPr>
                <w:t>2</w:t>
              </w:r>
            </w:fldSimple>
            <w:r>
              <w:t>: ...and login to the server.</w:t>
            </w:r>
          </w:p>
        </w:tc>
      </w:tr>
    </w:tbl>
    <w:p w14:paraId="33F69DF2" w14:textId="20B86D8F" w:rsidR="00742F1E" w:rsidRDefault="00742F1E" w:rsidP="00742F1E">
      <w:pPr>
        <w:pStyle w:val="Bullet"/>
      </w:pPr>
      <w:r>
        <w:t xml:space="preserve">Open an elevated command prompt and type </w:t>
      </w:r>
      <w:r>
        <w:rPr>
          <w:i/>
          <w:iCs/>
        </w:rPr>
        <w:t>net stop spool</w:t>
      </w:r>
      <w: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FD6EC4" w14:paraId="17FD261C" w14:textId="77777777" w:rsidTr="00FA6E07">
        <w:tc>
          <w:tcPr>
            <w:tcW w:w="5395" w:type="dxa"/>
          </w:tcPr>
          <w:p w14:paraId="4A7BBA56" w14:textId="77777777" w:rsidR="00FD6EC4" w:rsidRDefault="00FD6EC4" w:rsidP="00FA6E07">
            <w:pPr>
              <w:pStyle w:val="Picture"/>
            </w:pPr>
            <w:r>
              <w:rPr>
                <w:noProof/>
              </w:rPr>
              <w:drawing>
                <wp:inline distT="0" distB="0" distL="0" distR="0" wp14:anchorId="65ABC3C1" wp14:editId="72AB4708">
                  <wp:extent cx="3200394" cy="1733547"/>
                  <wp:effectExtent l="0" t="0" r="635" b="635"/>
                  <wp:docPr id="874058053" name="Picture 1" descr="A screenshot of a computer&#10;&#10;AI-generated content may be incorrect.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058053" name="Picture 1" descr="A screenshot of a computer&#10;&#10;AI-generated content may be incorrect.">
                            <a:hlinkClick r:id="rId12"/>
                          </pic:cNvPr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4" cy="173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851B5" w14:textId="511FD2EB" w:rsidR="00FD6EC4" w:rsidRPr="00FD6EC4" w:rsidRDefault="00FD6EC4" w:rsidP="00FA6E07">
            <w:pPr>
              <w:pStyle w:val="Caption"/>
            </w:pPr>
            <w:r>
              <w:t xml:space="preserve">Figure </w:t>
            </w:r>
            <w:fldSimple w:instr=" SEQ Figure \* ARABIC ">
              <w:r w:rsidR="003E241D">
                <w:rPr>
                  <w:noProof/>
                </w:rPr>
                <w:t>3</w:t>
              </w:r>
            </w:fldSimple>
            <w:r>
              <w:rPr>
                <w:noProof/>
              </w:rPr>
              <w:t xml:space="preserve">: Open an elevated </w:t>
            </w:r>
            <w:r>
              <w:rPr>
                <w:b/>
                <w:bCs w:val="0"/>
                <w:noProof/>
              </w:rPr>
              <w:t>Command Prompt</w:t>
            </w:r>
            <w:r>
              <w:rPr>
                <w:noProof/>
              </w:rPr>
              <w:t>…</w:t>
            </w:r>
          </w:p>
        </w:tc>
        <w:tc>
          <w:tcPr>
            <w:tcW w:w="5395" w:type="dxa"/>
          </w:tcPr>
          <w:p w14:paraId="5F5345C6" w14:textId="77777777" w:rsidR="00FD6EC4" w:rsidRPr="00FD6EC4" w:rsidRDefault="00FD6EC4" w:rsidP="00FA6E07">
            <w:pPr>
              <w:pStyle w:val="Picture"/>
            </w:pPr>
            <w:r w:rsidRPr="00FD6EC4">
              <w:rPr>
                <w:noProof/>
              </w:rPr>
              <w:drawing>
                <wp:inline distT="0" distB="0" distL="0" distR="0" wp14:anchorId="514316B4" wp14:editId="3EA59E00">
                  <wp:extent cx="3200394" cy="1733547"/>
                  <wp:effectExtent l="0" t="0" r="635" b="635"/>
                  <wp:docPr id="1432647076" name="Picture 1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647076" name="Picture 1">
                            <a:hlinkClick r:id="rId14"/>
                          </pic:cNvPr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4" cy="173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89F8A" w14:textId="1EE38E7F" w:rsidR="00FD6EC4" w:rsidRDefault="00FD6EC4" w:rsidP="00FA6E07">
            <w:pPr>
              <w:pStyle w:val="Caption"/>
            </w:pPr>
            <w:r>
              <w:t xml:space="preserve">Figure </w:t>
            </w:r>
            <w:fldSimple w:instr=" SEQ Figure \* ARABIC ">
              <w:r w:rsidR="003E241D">
                <w:rPr>
                  <w:noProof/>
                </w:rPr>
                <w:t>4</w:t>
              </w:r>
            </w:fldSimple>
            <w:r>
              <w:t>: ...and type the command.</w:t>
            </w:r>
          </w:p>
        </w:tc>
      </w:tr>
    </w:tbl>
    <w:p w14:paraId="516EF8B2" w14:textId="77777777" w:rsidR="00FD6EC4" w:rsidRDefault="00FD6EC4" w:rsidP="00FD6EC4">
      <w:pPr>
        <w:pStyle w:val="Bullet"/>
        <w:numPr>
          <w:ilvl w:val="0"/>
          <w:numId w:val="0"/>
        </w:numPr>
        <w:ind w:left="360"/>
      </w:pPr>
    </w:p>
    <w:p w14:paraId="7ABC7810" w14:textId="2B56E909" w:rsidR="00A14FCC" w:rsidRDefault="00A14FCC">
      <w:pPr>
        <w:spacing w:after="160" w:line="259" w:lineRule="auto"/>
      </w:pPr>
      <w:r>
        <w:br w:type="page"/>
      </w:r>
    </w:p>
    <w:p w14:paraId="4036D569" w14:textId="653A9BA6" w:rsidR="00A14FCC" w:rsidRDefault="00A14FCC" w:rsidP="00A14FCC">
      <w:pPr>
        <w:pStyle w:val="Heading1"/>
      </w:pPr>
      <w:bookmarkStart w:id="2" w:name="_Toc205284462"/>
      <w:r>
        <w:lastRenderedPageBreak/>
        <w:t>Deleting the Files</w:t>
      </w:r>
      <w:bookmarkEnd w:id="2"/>
    </w:p>
    <w:p w14:paraId="7B351431" w14:textId="3D4FAC0E" w:rsidR="00A14FCC" w:rsidRDefault="003E241D" w:rsidP="00A14FCC">
      <w:pPr>
        <w:pStyle w:val="Bullet"/>
      </w:pPr>
      <w:r>
        <w:t>Open</w:t>
      </w:r>
      <w:r w:rsidR="00A14FCC">
        <w:t xml:space="preserve"> </w:t>
      </w:r>
      <w:r w:rsidR="00A14FCC">
        <w:rPr>
          <w:b/>
          <w:bCs/>
        </w:rPr>
        <w:t>File Explorer</w:t>
      </w:r>
      <w:r w:rsidR="00A14FCC">
        <w:t xml:space="preserve"> and navigate to </w:t>
      </w:r>
      <w:r w:rsidR="00A14FCC" w:rsidRPr="00A14FCC">
        <w:rPr>
          <w:i/>
          <w:iCs/>
        </w:rPr>
        <w:t>C:\Windows\System32\spool\PRINTERS</w:t>
      </w:r>
      <w:r w:rsidR="00A14FCC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FD6EC4" w14:paraId="67F423E5" w14:textId="77777777" w:rsidTr="00FA6E07">
        <w:tc>
          <w:tcPr>
            <w:tcW w:w="5395" w:type="dxa"/>
          </w:tcPr>
          <w:p w14:paraId="06C534FA" w14:textId="77777777" w:rsidR="00FD6EC4" w:rsidRDefault="00FD6EC4" w:rsidP="00FA6E07">
            <w:pPr>
              <w:pStyle w:val="Picture"/>
            </w:pPr>
            <w:r>
              <w:rPr>
                <w:noProof/>
              </w:rPr>
              <w:drawing>
                <wp:inline distT="0" distB="0" distL="0" distR="0" wp14:anchorId="1C11EC39" wp14:editId="4E2A0F9B">
                  <wp:extent cx="3200396" cy="1733548"/>
                  <wp:effectExtent l="0" t="0" r="635" b="635"/>
                  <wp:docPr id="1043570583" name="Picture 1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570583" name="Picture 1">
                            <a:hlinkClick r:id="rId16"/>
                          </pic:cNvPr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6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E0E98" w14:textId="4966A442" w:rsidR="00FD6EC4" w:rsidRPr="00963F0D" w:rsidRDefault="00FD6EC4" w:rsidP="00FA6E07">
            <w:pPr>
              <w:pStyle w:val="Caption"/>
            </w:pPr>
            <w:r>
              <w:t xml:space="preserve">Figure </w:t>
            </w:r>
            <w:fldSimple w:instr=" SEQ Figure \* ARABIC ">
              <w:r w:rsidR="003E241D">
                <w:rPr>
                  <w:noProof/>
                </w:rPr>
                <w:t>5</w:t>
              </w:r>
            </w:fldSimple>
            <w:r>
              <w:rPr>
                <w:noProof/>
              </w:rPr>
              <w:t xml:space="preserve">: Open </w:t>
            </w:r>
            <w:r>
              <w:rPr>
                <w:b/>
                <w:bCs w:val="0"/>
                <w:noProof/>
              </w:rPr>
              <w:t>File Explorer</w:t>
            </w:r>
            <w:r>
              <w:t>…</w:t>
            </w:r>
          </w:p>
        </w:tc>
        <w:tc>
          <w:tcPr>
            <w:tcW w:w="5395" w:type="dxa"/>
          </w:tcPr>
          <w:p w14:paraId="22D2CAC4" w14:textId="77777777" w:rsidR="00FD6EC4" w:rsidRPr="00FD6EC4" w:rsidRDefault="00FD6EC4" w:rsidP="00FA6E07">
            <w:pPr>
              <w:pStyle w:val="Picture"/>
            </w:pPr>
            <w:r w:rsidRPr="00FD6EC4">
              <w:rPr>
                <w:noProof/>
              </w:rPr>
              <w:drawing>
                <wp:inline distT="0" distB="0" distL="0" distR="0" wp14:anchorId="751F2E48" wp14:editId="4D764B0D">
                  <wp:extent cx="3200396" cy="1733548"/>
                  <wp:effectExtent l="0" t="0" r="635" b="635"/>
                  <wp:docPr id="1643084804" name="Picture 1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084804" name="Picture 1">
                            <a:hlinkClick r:id="rId18"/>
                          </pic:cNvPr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6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98A1D" w14:textId="14C83BC3" w:rsidR="00FD6EC4" w:rsidRDefault="00FD6EC4" w:rsidP="00FA6E07">
            <w:pPr>
              <w:pStyle w:val="Caption"/>
            </w:pPr>
            <w:r>
              <w:t xml:space="preserve">Figure </w:t>
            </w:r>
            <w:fldSimple w:instr=" SEQ Figure \* ARABIC ">
              <w:r w:rsidR="003E241D">
                <w:rPr>
                  <w:noProof/>
                </w:rPr>
                <w:t>6</w:t>
              </w:r>
            </w:fldSimple>
            <w:r>
              <w:t>: ...and navigate to the folder.</w:t>
            </w:r>
          </w:p>
        </w:tc>
      </w:tr>
    </w:tbl>
    <w:p w14:paraId="3D3E4986" w14:textId="06C9736B" w:rsidR="00A14FCC" w:rsidRDefault="00A14FCC" w:rsidP="00A14FCC">
      <w:pPr>
        <w:pStyle w:val="Bullet"/>
      </w:pPr>
      <w:r>
        <w:t>Select all the files and delete all files in the folder if there are any.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FD6EC4" w14:paraId="3858B92A" w14:textId="77777777" w:rsidTr="00FA6E07">
        <w:tc>
          <w:tcPr>
            <w:tcW w:w="5395" w:type="dxa"/>
          </w:tcPr>
          <w:p w14:paraId="2D594718" w14:textId="77777777" w:rsidR="00FD6EC4" w:rsidRDefault="00FD6EC4" w:rsidP="00FA6E07">
            <w:pPr>
              <w:pStyle w:val="Picture"/>
            </w:pPr>
            <w:r>
              <w:rPr>
                <w:noProof/>
              </w:rPr>
              <w:drawing>
                <wp:inline distT="0" distB="0" distL="0" distR="0" wp14:anchorId="3EC44950" wp14:editId="2BCF5ED8">
                  <wp:extent cx="3200398" cy="1733548"/>
                  <wp:effectExtent l="0" t="0" r="635" b="635"/>
                  <wp:docPr id="819786567" name="Picture 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86567" name="Picture 1">
                            <a:hlinkClick r:id="rId20"/>
                          </pic:cNvPr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8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92C79" w14:textId="1A76F3E9" w:rsidR="00FD6EC4" w:rsidRPr="00963F0D" w:rsidRDefault="00FD6EC4" w:rsidP="00FA6E07">
            <w:pPr>
              <w:pStyle w:val="Caption"/>
            </w:pPr>
            <w:r>
              <w:t xml:space="preserve">Figure </w:t>
            </w:r>
            <w:fldSimple w:instr=" SEQ Figure \* ARABIC ">
              <w:r w:rsidR="003E241D">
                <w:rPr>
                  <w:noProof/>
                </w:rPr>
                <w:t>7</w:t>
              </w:r>
            </w:fldSimple>
            <w:r>
              <w:t>: Select the folders by pressing CTRL+A…</w:t>
            </w:r>
          </w:p>
        </w:tc>
        <w:tc>
          <w:tcPr>
            <w:tcW w:w="5395" w:type="dxa"/>
          </w:tcPr>
          <w:p w14:paraId="5BFC061B" w14:textId="77777777" w:rsidR="00FD6EC4" w:rsidRPr="00FD6EC4" w:rsidRDefault="00FD6EC4" w:rsidP="00FA6E07">
            <w:pPr>
              <w:pStyle w:val="Picture"/>
            </w:pPr>
            <w:r w:rsidRPr="00FD6EC4">
              <w:rPr>
                <w:noProof/>
              </w:rPr>
              <w:drawing>
                <wp:inline distT="0" distB="0" distL="0" distR="0" wp14:anchorId="4C8E17FE" wp14:editId="5B9CDCCC">
                  <wp:extent cx="3200398" cy="1733548"/>
                  <wp:effectExtent l="0" t="0" r="635" b="635"/>
                  <wp:docPr id="935346172" name="Picture 1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346172" name="Picture 1">
                            <a:hlinkClick r:id="rId22"/>
                          </pic:cNvPr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8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32614" w14:textId="7AACB233" w:rsidR="00FD6EC4" w:rsidRDefault="00FD6EC4" w:rsidP="00FA6E07">
            <w:pPr>
              <w:pStyle w:val="Caption"/>
            </w:pPr>
            <w:r>
              <w:t xml:space="preserve">Figure </w:t>
            </w:r>
            <w:fldSimple w:instr=" SEQ Figure \* ARABIC ">
              <w:r w:rsidR="003E241D">
                <w:rPr>
                  <w:noProof/>
                </w:rPr>
                <w:t>8</w:t>
              </w:r>
            </w:fldSimple>
            <w:r>
              <w:t>: ...and delete them.</w:t>
            </w:r>
          </w:p>
        </w:tc>
      </w:tr>
    </w:tbl>
    <w:p w14:paraId="77C3CB40" w14:textId="438F9D1F" w:rsidR="003E241D" w:rsidRDefault="003E241D" w:rsidP="00FD6EC4">
      <w:pPr>
        <w:pStyle w:val="Bullet"/>
        <w:numPr>
          <w:ilvl w:val="0"/>
          <w:numId w:val="0"/>
        </w:numPr>
        <w:ind w:left="360"/>
      </w:pPr>
    </w:p>
    <w:p w14:paraId="778B9270" w14:textId="77777777" w:rsidR="003E241D" w:rsidRDefault="003E241D">
      <w:pPr>
        <w:spacing w:after="160" w:line="259" w:lineRule="auto"/>
      </w:pPr>
      <w:r>
        <w:br w:type="page"/>
      </w:r>
    </w:p>
    <w:p w14:paraId="0F79827D" w14:textId="68C41DC7" w:rsidR="00FD6EC4" w:rsidRDefault="003E241D" w:rsidP="003E241D">
      <w:pPr>
        <w:pStyle w:val="Heading1"/>
      </w:pPr>
      <w:bookmarkStart w:id="3" w:name="_Toc205284463"/>
      <w:r>
        <w:lastRenderedPageBreak/>
        <w:t>Restarting the Spooler</w:t>
      </w:r>
      <w:bookmarkEnd w:id="3"/>
    </w:p>
    <w:p w14:paraId="23C735BD" w14:textId="59C9B81C" w:rsidR="003E241D" w:rsidRDefault="003E241D" w:rsidP="003E241D">
      <w:pPr>
        <w:pStyle w:val="Bullet"/>
      </w:pPr>
      <w:r>
        <w:t xml:space="preserve">Open an elevated command prompt and type </w:t>
      </w:r>
      <w:r>
        <w:rPr>
          <w:i/>
          <w:iCs/>
        </w:rPr>
        <w:t xml:space="preserve">net </w:t>
      </w:r>
      <w:r>
        <w:rPr>
          <w:i/>
          <w:iCs/>
        </w:rPr>
        <w:t>start</w:t>
      </w:r>
      <w:r>
        <w:rPr>
          <w:i/>
          <w:iCs/>
        </w:rPr>
        <w:t xml:space="preserve"> spool</w:t>
      </w:r>
      <w: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E241D" w14:paraId="161A059B" w14:textId="77777777" w:rsidTr="0088720A">
        <w:tc>
          <w:tcPr>
            <w:tcW w:w="5395" w:type="dxa"/>
          </w:tcPr>
          <w:p w14:paraId="2C65493C" w14:textId="77777777" w:rsidR="003E241D" w:rsidRDefault="003E241D" w:rsidP="0088720A">
            <w:pPr>
              <w:pStyle w:val="Picture"/>
            </w:pPr>
            <w:r>
              <w:rPr>
                <w:noProof/>
              </w:rPr>
              <w:drawing>
                <wp:inline distT="0" distB="0" distL="0" distR="0" wp14:anchorId="7F55D5DC" wp14:editId="1AFA4EDD">
                  <wp:extent cx="3200394" cy="1733547"/>
                  <wp:effectExtent l="0" t="0" r="635" b="635"/>
                  <wp:docPr id="1598878933" name="Picture 1" descr="A screenshot of a computer&#10;&#10;AI-generated content may be incorrect.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058053" name="Picture 1" descr="A screenshot of a computer&#10;&#10;AI-generated content may be incorrect.">
                            <a:hlinkClick r:id="rId12"/>
                          </pic:cNvPr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4" cy="173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757C4" w14:textId="2870CC03" w:rsidR="003E241D" w:rsidRPr="00FD6EC4" w:rsidRDefault="003E241D" w:rsidP="0088720A">
            <w:pPr>
              <w:pStyle w:val="Caption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: Open an elevated </w:t>
            </w:r>
            <w:r>
              <w:rPr>
                <w:b/>
                <w:bCs w:val="0"/>
                <w:noProof/>
              </w:rPr>
              <w:t>Command Prompt</w:t>
            </w:r>
            <w:r>
              <w:rPr>
                <w:noProof/>
              </w:rPr>
              <w:t>…</w:t>
            </w:r>
          </w:p>
        </w:tc>
        <w:tc>
          <w:tcPr>
            <w:tcW w:w="5395" w:type="dxa"/>
          </w:tcPr>
          <w:p w14:paraId="48AED34B" w14:textId="77777777" w:rsidR="003E241D" w:rsidRPr="00FD6EC4" w:rsidRDefault="003E241D" w:rsidP="0088720A">
            <w:pPr>
              <w:pStyle w:val="Picture"/>
            </w:pPr>
            <w:r w:rsidRPr="00FD6EC4">
              <w:rPr>
                <w:noProof/>
              </w:rPr>
              <w:drawing>
                <wp:inline distT="0" distB="0" distL="0" distR="0" wp14:anchorId="0FB0242B" wp14:editId="6D9BDEA2">
                  <wp:extent cx="3200394" cy="1733546"/>
                  <wp:effectExtent l="0" t="0" r="635" b="635"/>
                  <wp:docPr id="2009439529" name="Picture 1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439529" name="Picture 1">
                            <a:hlinkClick r:id="rId24"/>
                          </pic:cNvPr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4" cy="173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CBCF5" w14:textId="05504E0F" w:rsidR="003E241D" w:rsidRDefault="003E241D" w:rsidP="0088720A">
            <w:pPr>
              <w:pStyle w:val="Caption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  <w:r>
              <w:t>: ...and type the command.</w:t>
            </w:r>
          </w:p>
        </w:tc>
      </w:tr>
    </w:tbl>
    <w:p w14:paraId="5C16E8EB" w14:textId="77777777" w:rsidR="003E241D" w:rsidRPr="003E241D" w:rsidRDefault="003E241D" w:rsidP="003E241D"/>
    <w:sectPr w:rsidR="003E241D" w:rsidRPr="003E241D" w:rsidSect="004823DB">
      <w:footerReference w:type="default" r:id="rId2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48F5B" w14:textId="77777777" w:rsidR="00024FF6" w:rsidRDefault="00024FF6" w:rsidP="006E6B2E">
      <w:pPr>
        <w:spacing w:line="240" w:lineRule="auto"/>
      </w:pPr>
      <w:r>
        <w:separator/>
      </w:r>
    </w:p>
  </w:endnote>
  <w:endnote w:type="continuationSeparator" w:id="0">
    <w:p w14:paraId="4CC6DA6C" w14:textId="77777777" w:rsidR="00024FF6" w:rsidRDefault="00024FF6" w:rsidP="006E6B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25A7" w14:textId="77777777" w:rsidR="006E6B2E" w:rsidRDefault="006E6B2E" w:rsidP="006E6B2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0B0D4" w14:textId="77777777" w:rsidR="00024FF6" w:rsidRDefault="00024FF6" w:rsidP="006E6B2E">
      <w:pPr>
        <w:spacing w:line="240" w:lineRule="auto"/>
      </w:pPr>
      <w:r>
        <w:separator/>
      </w:r>
    </w:p>
  </w:footnote>
  <w:footnote w:type="continuationSeparator" w:id="0">
    <w:p w14:paraId="101E99AE" w14:textId="77777777" w:rsidR="00024FF6" w:rsidRDefault="00024FF6" w:rsidP="006E6B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5317"/>
    <w:multiLevelType w:val="hybridMultilevel"/>
    <w:tmpl w:val="267CCF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EC6CA3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3E83F66"/>
    <w:multiLevelType w:val="hybridMultilevel"/>
    <w:tmpl w:val="CE7033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55630"/>
    <w:multiLevelType w:val="hybridMultilevel"/>
    <w:tmpl w:val="E22EA4DA"/>
    <w:lvl w:ilvl="0" w:tplc="842ABF8A">
      <w:start w:val="1"/>
      <w:numFmt w:val="bullet"/>
      <w:pStyle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E067C9"/>
    <w:multiLevelType w:val="hybridMultilevel"/>
    <w:tmpl w:val="1C9ABB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63CA8"/>
    <w:multiLevelType w:val="hybridMultilevel"/>
    <w:tmpl w:val="447E2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307406">
    <w:abstractNumId w:val="1"/>
  </w:num>
  <w:num w:numId="2" w16cid:durableId="1032455335">
    <w:abstractNumId w:val="1"/>
  </w:num>
  <w:num w:numId="3" w16cid:durableId="1810978525">
    <w:abstractNumId w:val="1"/>
  </w:num>
  <w:num w:numId="4" w16cid:durableId="1241478442">
    <w:abstractNumId w:val="1"/>
  </w:num>
  <w:num w:numId="5" w16cid:durableId="1746107290">
    <w:abstractNumId w:val="1"/>
  </w:num>
  <w:num w:numId="6" w16cid:durableId="755244436">
    <w:abstractNumId w:val="1"/>
  </w:num>
  <w:num w:numId="7" w16cid:durableId="109129240">
    <w:abstractNumId w:val="1"/>
  </w:num>
  <w:num w:numId="8" w16cid:durableId="372585982">
    <w:abstractNumId w:val="1"/>
  </w:num>
  <w:num w:numId="9" w16cid:durableId="179861802">
    <w:abstractNumId w:val="1"/>
  </w:num>
  <w:num w:numId="10" w16cid:durableId="2082867150">
    <w:abstractNumId w:val="1"/>
  </w:num>
  <w:num w:numId="11" w16cid:durableId="66996236">
    <w:abstractNumId w:val="0"/>
  </w:num>
  <w:num w:numId="12" w16cid:durableId="905606715">
    <w:abstractNumId w:val="3"/>
  </w:num>
  <w:num w:numId="13" w16cid:durableId="2042047517">
    <w:abstractNumId w:val="2"/>
  </w:num>
  <w:num w:numId="14" w16cid:durableId="1144201872">
    <w:abstractNumId w:val="4"/>
  </w:num>
  <w:num w:numId="15" w16cid:durableId="288511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F1E"/>
    <w:rsid w:val="00003A21"/>
    <w:rsid w:val="00015384"/>
    <w:rsid w:val="00015C8B"/>
    <w:rsid w:val="00024FF6"/>
    <w:rsid w:val="00033B83"/>
    <w:rsid w:val="000356C8"/>
    <w:rsid w:val="00052BA1"/>
    <w:rsid w:val="00056953"/>
    <w:rsid w:val="00080CAD"/>
    <w:rsid w:val="00090263"/>
    <w:rsid w:val="000C2B7C"/>
    <w:rsid w:val="000F7EE5"/>
    <w:rsid w:val="00100206"/>
    <w:rsid w:val="00104D05"/>
    <w:rsid w:val="001479CB"/>
    <w:rsid w:val="00156B28"/>
    <w:rsid w:val="00175633"/>
    <w:rsid w:val="001811B7"/>
    <w:rsid w:val="001847C8"/>
    <w:rsid w:val="001D2C45"/>
    <w:rsid w:val="001E4CF1"/>
    <w:rsid w:val="00200082"/>
    <w:rsid w:val="002524EC"/>
    <w:rsid w:val="002A41AD"/>
    <w:rsid w:val="002A4594"/>
    <w:rsid w:val="002C19A5"/>
    <w:rsid w:val="002C7975"/>
    <w:rsid w:val="00365DF7"/>
    <w:rsid w:val="00371B99"/>
    <w:rsid w:val="00371D7E"/>
    <w:rsid w:val="003A196E"/>
    <w:rsid w:val="003C1AD1"/>
    <w:rsid w:val="003C40FF"/>
    <w:rsid w:val="003E1961"/>
    <w:rsid w:val="003E241D"/>
    <w:rsid w:val="003F78FE"/>
    <w:rsid w:val="004244D5"/>
    <w:rsid w:val="004277BF"/>
    <w:rsid w:val="0045524F"/>
    <w:rsid w:val="00456978"/>
    <w:rsid w:val="00473BE1"/>
    <w:rsid w:val="004823DB"/>
    <w:rsid w:val="00483C59"/>
    <w:rsid w:val="004C3129"/>
    <w:rsid w:val="004C6F09"/>
    <w:rsid w:val="004E1782"/>
    <w:rsid w:val="004E3200"/>
    <w:rsid w:val="004F6D43"/>
    <w:rsid w:val="00507F3A"/>
    <w:rsid w:val="00535D09"/>
    <w:rsid w:val="00590905"/>
    <w:rsid w:val="005E4DAD"/>
    <w:rsid w:val="006A11E6"/>
    <w:rsid w:val="006A334B"/>
    <w:rsid w:val="006A5305"/>
    <w:rsid w:val="006E6B2E"/>
    <w:rsid w:val="00742F1E"/>
    <w:rsid w:val="00754B45"/>
    <w:rsid w:val="00777021"/>
    <w:rsid w:val="00780269"/>
    <w:rsid w:val="00793D53"/>
    <w:rsid w:val="007D02FE"/>
    <w:rsid w:val="007E7733"/>
    <w:rsid w:val="007F0E91"/>
    <w:rsid w:val="00824C4D"/>
    <w:rsid w:val="00827199"/>
    <w:rsid w:val="00845035"/>
    <w:rsid w:val="008464B3"/>
    <w:rsid w:val="0088154E"/>
    <w:rsid w:val="0088176F"/>
    <w:rsid w:val="00891FC2"/>
    <w:rsid w:val="008956DB"/>
    <w:rsid w:val="008B764B"/>
    <w:rsid w:val="008C3AA2"/>
    <w:rsid w:val="00903ED8"/>
    <w:rsid w:val="00903F6B"/>
    <w:rsid w:val="00952EFA"/>
    <w:rsid w:val="00967826"/>
    <w:rsid w:val="009865F4"/>
    <w:rsid w:val="009F3C06"/>
    <w:rsid w:val="00A03342"/>
    <w:rsid w:val="00A06096"/>
    <w:rsid w:val="00A14FCC"/>
    <w:rsid w:val="00A45FD7"/>
    <w:rsid w:val="00A526CA"/>
    <w:rsid w:val="00A739DF"/>
    <w:rsid w:val="00AA13B5"/>
    <w:rsid w:val="00AC18F8"/>
    <w:rsid w:val="00AD3375"/>
    <w:rsid w:val="00AE5802"/>
    <w:rsid w:val="00B10D1A"/>
    <w:rsid w:val="00B47601"/>
    <w:rsid w:val="00B52130"/>
    <w:rsid w:val="00B60C71"/>
    <w:rsid w:val="00B64AAF"/>
    <w:rsid w:val="00B776E4"/>
    <w:rsid w:val="00B85472"/>
    <w:rsid w:val="00BB4468"/>
    <w:rsid w:val="00BD1809"/>
    <w:rsid w:val="00BD74D6"/>
    <w:rsid w:val="00BE59A1"/>
    <w:rsid w:val="00BF77B1"/>
    <w:rsid w:val="00C13435"/>
    <w:rsid w:val="00C175EE"/>
    <w:rsid w:val="00C3369C"/>
    <w:rsid w:val="00C41874"/>
    <w:rsid w:val="00C437B1"/>
    <w:rsid w:val="00C6064A"/>
    <w:rsid w:val="00C62ABA"/>
    <w:rsid w:val="00C75703"/>
    <w:rsid w:val="00C84957"/>
    <w:rsid w:val="00CA0FA0"/>
    <w:rsid w:val="00CA5A30"/>
    <w:rsid w:val="00CC4791"/>
    <w:rsid w:val="00CD40DF"/>
    <w:rsid w:val="00CE45D9"/>
    <w:rsid w:val="00D32156"/>
    <w:rsid w:val="00D44359"/>
    <w:rsid w:val="00D50F27"/>
    <w:rsid w:val="00D974EC"/>
    <w:rsid w:val="00DA20B3"/>
    <w:rsid w:val="00DC5050"/>
    <w:rsid w:val="00E37E57"/>
    <w:rsid w:val="00E506E4"/>
    <w:rsid w:val="00ED687D"/>
    <w:rsid w:val="00F11FCE"/>
    <w:rsid w:val="00F1386A"/>
    <w:rsid w:val="00F24591"/>
    <w:rsid w:val="00F333B0"/>
    <w:rsid w:val="00F3558E"/>
    <w:rsid w:val="00F63659"/>
    <w:rsid w:val="00F949CC"/>
    <w:rsid w:val="00F95989"/>
    <w:rsid w:val="00FA14EA"/>
    <w:rsid w:val="00FA1D2F"/>
    <w:rsid w:val="00FB658B"/>
    <w:rsid w:val="00FD4177"/>
    <w:rsid w:val="00FD6EC4"/>
    <w:rsid w:val="00FE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4369"/>
  <w15:chartTrackingRefBased/>
  <w15:docId w15:val="{D2A8C906-B1BB-4515-870F-4BDE9F88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AD1"/>
    <w:pPr>
      <w:spacing w:after="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1A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AD1"/>
    <w:pPr>
      <w:keepNext/>
      <w:keepLines/>
      <w:pBdr>
        <w:bottom w:val="single" w:sz="4" w:space="1" w:color="auto"/>
      </w:pBdr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AD1"/>
    <w:pPr>
      <w:keepNext/>
      <w:keepLines/>
      <w:spacing w:before="4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A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AD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AD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AD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AD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AD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1AD1"/>
    <w:pPr>
      <w:spacing w:line="360" w:lineRule="auto"/>
      <w:contextualSpacing/>
      <w:jc w:val="center"/>
    </w:pPr>
    <w:rPr>
      <w:rFonts w:asciiTheme="majorHAnsi" w:eastAsiaTheme="majorEastAsia" w:hAnsiTheme="majorHAnsi" w:cstheme="majorBidi"/>
      <w:color w:val="44546A" w:themeColor="text2"/>
      <w:spacing w:val="-15"/>
      <w:sz w:val="52"/>
      <w:szCs w:val="72"/>
      <w:u w:val="thick" w:color="2E74B5" w:themeColor="accent1" w:themeShade="BF"/>
    </w:rPr>
  </w:style>
  <w:style w:type="character" w:customStyle="1" w:styleId="TitleChar">
    <w:name w:val="Title Char"/>
    <w:basedOn w:val="DefaultParagraphFont"/>
    <w:link w:val="Title"/>
    <w:uiPriority w:val="10"/>
    <w:rsid w:val="003C1AD1"/>
    <w:rPr>
      <w:rFonts w:asciiTheme="majorHAnsi" w:eastAsiaTheme="majorEastAsia" w:hAnsiTheme="majorHAnsi" w:cstheme="majorBidi"/>
      <w:color w:val="44546A" w:themeColor="text2"/>
      <w:spacing w:val="-15"/>
      <w:sz w:val="52"/>
      <w:szCs w:val="72"/>
      <w:u w:val="thick" w:color="2E74B5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AD1"/>
    <w:pPr>
      <w:numPr>
        <w:ilvl w:val="1"/>
      </w:numPr>
      <w:spacing w:after="240" w:line="360" w:lineRule="auto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AD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C1AD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C1A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AD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AD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AD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AD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AD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AD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AD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7F0E91"/>
    <w:pPr>
      <w:spacing w:after="240" w:line="240" w:lineRule="auto"/>
      <w:jc w:val="center"/>
    </w:pPr>
    <w:rPr>
      <w:bCs/>
      <w:color w:val="5B9BD5" w:themeColor="accent1"/>
      <w:sz w:val="16"/>
    </w:rPr>
  </w:style>
  <w:style w:type="character" w:styleId="Strong">
    <w:name w:val="Strong"/>
    <w:basedOn w:val="DefaultParagraphFont"/>
    <w:uiPriority w:val="22"/>
    <w:qFormat/>
    <w:rsid w:val="003C1AD1"/>
    <w:rPr>
      <w:b/>
      <w:bCs/>
    </w:rPr>
  </w:style>
  <w:style w:type="character" w:styleId="Emphasis">
    <w:name w:val="Emphasis"/>
    <w:basedOn w:val="DefaultParagraphFont"/>
    <w:uiPriority w:val="20"/>
    <w:qFormat/>
    <w:rsid w:val="003C1AD1"/>
    <w:rPr>
      <w:i/>
      <w:iCs/>
    </w:rPr>
  </w:style>
  <w:style w:type="paragraph" w:styleId="NoSpacing">
    <w:name w:val="No Spacing"/>
    <w:uiPriority w:val="1"/>
    <w:qFormat/>
    <w:rsid w:val="003C1A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1AD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1AD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AD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AD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C1AD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1A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1AD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C1AD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C1AD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3C1AD1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3C1AD1"/>
    <w:rPr>
      <w:color w:val="808080"/>
    </w:rPr>
  </w:style>
  <w:style w:type="paragraph" w:styleId="ListParagraph">
    <w:name w:val="List Paragraph"/>
    <w:basedOn w:val="Normal"/>
    <w:uiPriority w:val="34"/>
    <w:qFormat/>
    <w:rsid w:val="003C1A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503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45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450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icture">
    <w:name w:val="Picture"/>
    <w:basedOn w:val="Normal"/>
    <w:link w:val="PictureChar"/>
    <w:qFormat/>
    <w:rsid w:val="00CD40DF"/>
    <w:pPr>
      <w:spacing w:before="120"/>
      <w:jc w:val="center"/>
    </w:pPr>
  </w:style>
  <w:style w:type="character" w:customStyle="1" w:styleId="PictureChar">
    <w:name w:val="Picture Char"/>
    <w:basedOn w:val="DefaultParagraphFont"/>
    <w:link w:val="Picture"/>
    <w:rsid w:val="00CD40DF"/>
  </w:style>
  <w:style w:type="paragraph" w:customStyle="1" w:styleId="Bullet">
    <w:name w:val="Bullet"/>
    <w:basedOn w:val="Picture"/>
    <w:qFormat/>
    <w:rsid w:val="00B47601"/>
    <w:pPr>
      <w:numPr>
        <w:numId w:val="12"/>
      </w:numPr>
      <w:spacing w:before="60" w:after="60"/>
      <w:ind w:left="360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6E6B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6B2E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6E6B2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B2E"/>
  </w:style>
  <w:style w:type="paragraph" w:styleId="Footer">
    <w:name w:val="footer"/>
    <w:basedOn w:val="Normal"/>
    <w:link w:val="FooterChar"/>
    <w:uiPriority w:val="99"/>
    <w:unhideWhenUsed/>
    <w:rsid w:val="006E6B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B2E"/>
  </w:style>
  <w:style w:type="character" w:styleId="CommentReference">
    <w:name w:val="annotation reference"/>
    <w:basedOn w:val="DefaultParagraphFont"/>
    <w:uiPriority w:val="99"/>
    <w:semiHidden/>
    <w:unhideWhenUsed/>
    <w:rsid w:val="005909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09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09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09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090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9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905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D4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iantnational.sharefile.com/public/share/web-sb083281da2254cf9af59c3edf9fd8c1f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alliantnational.sharefile.com/public/share/web-s96f6f5bbab3e4d3aa1a9dc569eb18dc5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alliantnational.sharefile.com/public/share/web-s7153fbc81d6c40bf8854605a94f3d8e9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alliantnational.sharefile.com/public/share/web-s2f43c81cc571445c97d8b763704372a5" TargetMode="External"/><Relationship Id="rId20" Type="http://schemas.openxmlformats.org/officeDocument/2006/relationships/hyperlink" Target="https://alliantnational.sharefile.com/public/share/web-s798eccaa462641e78a560749f98da045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alliantnational.sharefile.com/public/share/web-s7f883d2dfce849c7b7e941493b48612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glossaryDocument" Target="glossary/document.xml"/><Relationship Id="rId10" Type="http://schemas.openxmlformats.org/officeDocument/2006/relationships/hyperlink" Target="https://alliantnational.sharefile.com/public/share/web-sace204485c494d31bc399ade2ec2e5b2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lliantnational.sharefile.com/public/share/web-s8c44066df99c4a50a608a16abccee543" TargetMode="External"/><Relationship Id="rId22" Type="http://schemas.openxmlformats.org/officeDocument/2006/relationships/hyperlink" Target="https://alliantnational.sharefile.com/public/share/web-sebd5c5dedc534bca90919186184399b0" TargetMode="Externa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liver\OneDrive%20-%20Alliant%20National%20Title\Documents\Custom%20Office%20Templates\How%20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38776191764F5393C02C06422BC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2204E-9090-4662-9F33-B3510DF5FD0A}"/>
      </w:docPartPr>
      <w:docPartBody>
        <w:p w:rsidR="004D11B0" w:rsidRDefault="00000000">
          <w:pPr>
            <w:pStyle w:val="6638776191764F5393C02C06422BCDCF"/>
          </w:pPr>
          <w:r>
            <w:t>Something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42"/>
    <w:rsid w:val="004D11B0"/>
    <w:rsid w:val="005D4AA3"/>
    <w:rsid w:val="006A334B"/>
    <w:rsid w:val="00754B45"/>
    <w:rsid w:val="00C3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38776191764F5393C02C06422BCDCF">
    <w:name w:val="6638776191764F5393C02C06422BCD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A8ED2-E7BC-4FD1-9676-CA6ECF3BC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How To.dotx</Template>
  <TotalTime>29</TotalTime>
  <Pages>6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Oliver</dc:creator>
  <cp:keywords/>
  <dc:description/>
  <cp:lastModifiedBy>John Oliver</cp:lastModifiedBy>
  <cp:revision>4</cp:revision>
  <dcterms:created xsi:type="dcterms:W3CDTF">2025-08-05T15:34:00Z</dcterms:created>
  <dcterms:modified xsi:type="dcterms:W3CDTF">2025-08-05T16:08:00Z</dcterms:modified>
</cp:coreProperties>
</file>